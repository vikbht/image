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mp" ContentType="image/x-e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244C" w14:textId="77777777" w:rsidR="00366FA7" w:rsidRDefault="00366FA7">
      <w:r>
        <w:t xml:space="preserve">  </w:t>
      </w:r>
      <w:bookmarkStart w:id="0" w:name="MED020202000004S"/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25"/>
        <w:gridCol w:w="6151"/>
      </w:tblGrid>
      <w:tr w:rsidR="00366FA7" w:rsidRPr="006E1A8F" w14:paraId="5DE669CA" w14:textId="77777777" w:rsidTr="00CB16EE">
        <w:trPr>
          <w:jc w:val="center"/>
        </w:trPr>
        <w:tc>
          <w:tcPr>
            <w:tcW w:w="3425" w:type="dxa"/>
          </w:tcPr>
          <w:p w14:paraId="22769D0D" w14:textId="77777777" w:rsidR="00366FA7" w:rsidRPr="006E1A8F" w:rsidRDefault="0057013B" w:rsidP="006E1A8F">
            <w:pPr>
              <w:spacing w:line="276" w:lineRule="auto"/>
              <w:jc w:val="right"/>
              <w:rPr>
                <w:color w:val="008C9A"/>
                <w:sz w:val="32"/>
                <w:szCs w:val="32"/>
              </w:rPr>
            </w:pPr>
            <w:r>
              <w:rPr>
                <w:noProof/>
              </w:rPr>
              <w:object w:dxaOrig="2400" w:dyaOrig="720" w14:anchorId="0B3244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" style="width:119.8pt;height:36.3pt;mso-width-percent:0;mso-height-percent:0;mso-width-percent:0;mso-height-percent:0" o:ole="">
                  <v:imagedata r:id="rId7" o:title=""/>
                </v:shape>
                <o:OLEObject Type="Embed" ProgID="PBrush" ShapeID="_x0000_i1027" DrawAspect="Content" ObjectID="_1826254964" r:id="rId8"/>
              </w:object>
            </w:r>
          </w:p>
        </w:tc>
        <w:tc>
          <w:tcPr>
            <w:tcW w:w="6151" w:type="dxa"/>
          </w:tcPr>
          <w:p w14:paraId="3B73C4B4" w14:textId="77777777" w:rsidR="00366FA7" w:rsidRPr="00A15D56" w:rsidRDefault="00366FA7" w:rsidP="006E1A8F">
            <w:pPr>
              <w:spacing w:line="276" w:lineRule="auto"/>
              <w:rPr>
                <w:rFonts w:cs="Arial"/>
                <w:color w:val="008C9A"/>
                <w:sz w:val="32"/>
                <w:szCs w:val="32"/>
              </w:rPr>
            </w:pPr>
            <w:r w:rsidRPr="00A15D56">
              <w:rPr>
                <w:rFonts w:cs="Arial"/>
                <w:color w:val="008C9A"/>
                <w:sz w:val="32"/>
                <w:szCs w:val="32"/>
              </w:rPr>
              <w:t>The Electrodiagnostic Testing Center</w:t>
            </w:r>
          </w:p>
          <w:p w14:paraId="634E0415" w14:textId="77777777" w:rsidR="00366FA7" w:rsidRPr="00A15D56" w:rsidRDefault="00366FA7" w:rsidP="006E1A8F">
            <w:pPr>
              <w:spacing w:line="276" w:lineRule="auto"/>
              <w:rPr>
                <w:rFonts w:cs="Arial"/>
                <w:sz w:val="24"/>
                <w:szCs w:val="24"/>
              </w:rPr>
            </w:pPr>
            <w:r w:rsidRPr="00A15D56">
              <w:rPr>
                <w:rFonts w:cs="Arial"/>
                <w:sz w:val="24"/>
                <w:szCs w:val="24"/>
              </w:rPr>
              <w:t>3150 Pleasant View Road</w:t>
            </w:r>
          </w:p>
          <w:p w14:paraId="42FF798A" w14:textId="77777777" w:rsidR="00366FA7" w:rsidRPr="006E1A8F" w:rsidRDefault="00366FA7" w:rsidP="006E1A8F">
            <w:pPr>
              <w:spacing w:line="276" w:lineRule="auto"/>
              <w:rPr>
                <w:sz w:val="24"/>
                <w:szCs w:val="24"/>
              </w:rPr>
            </w:pPr>
            <w:r w:rsidRPr="00A15D56">
              <w:rPr>
                <w:rFonts w:cs="Arial"/>
                <w:sz w:val="24"/>
                <w:szCs w:val="24"/>
              </w:rPr>
              <w:t>Middleton, WI 53562</w:t>
            </w:r>
          </w:p>
        </w:tc>
      </w:tr>
    </w:tbl>
    <w:p w14:paraId="6B754F3C" w14:textId="77777777" w:rsidR="00366FA7" w:rsidRPr="00A15D56" w:rsidRDefault="00366FA7" w:rsidP="00D973E5">
      <w:pPr>
        <w:spacing w:line="276" w:lineRule="auto"/>
        <w:jc w:val="center"/>
        <w:rPr>
          <w:rFonts w:cs="Arial"/>
          <w:b/>
          <w:sz w:val="24"/>
          <w:szCs w:val="24"/>
          <w:u w:val="single"/>
        </w:rPr>
      </w:pPr>
    </w:p>
    <w:p w14:paraId="0E6D9D5F" w14:textId="77777777" w:rsidR="00366FA7" w:rsidRPr="00A15D56" w:rsidRDefault="00366FA7" w:rsidP="00D973E5">
      <w:pPr>
        <w:spacing w:line="276" w:lineRule="auto"/>
        <w:jc w:val="center"/>
        <w:rPr>
          <w:rFonts w:cs="Arial"/>
          <w:b/>
          <w:u w:val="single"/>
        </w:rPr>
      </w:pPr>
      <w:r w:rsidRPr="00A15D56">
        <w:rPr>
          <w:rFonts w:cs="Arial"/>
          <w:b/>
          <w:sz w:val="24"/>
          <w:szCs w:val="24"/>
          <w:u w:val="single"/>
        </w:rPr>
        <w:t>Neurography &amp; Electromyography Report</w:t>
      </w:r>
    </w:p>
    <w:p w14:paraId="1E3B00A2" w14:textId="77777777" w:rsidR="00366FA7" w:rsidRPr="00245B85" w:rsidRDefault="00366FA7">
      <w:pPr>
        <w:jc w:val="center"/>
        <w:rPr>
          <w:rFonts w:cs="Arial"/>
          <w:b/>
          <w:bCs/>
        </w:rPr>
      </w:pPr>
    </w:p>
    <w:p w14:paraId="58940664" w14:textId="77777777" w:rsidR="00366FA7" w:rsidRPr="00245B85" w:rsidRDefault="00366FA7" w:rsidP="00F01C7F">
      <w:pPr>
        <w:widowControl w:val="0"/>
        <w:rPr>
          <w:rFonts w:cs="Arial"/>
          <w:b/>
          <w:bCs/>
          <w:snapToGrid w:val="0"/>
        </w:rPr>
      </w:pPr>
    </w:p>
    <w:p w14:paraId="41C6055E" w14:textId="77777777" w:rsidR="00366FA7" w:rsidRPr="00245B85" w:rsidRDefault="00366FA7">
      <w:pPr>
        <w:widowControl w:val="0"/>
        <w:rPr>
          <w:rFonts w:cs="Arial"/>
          <w:b/>
          <w:bCs/>
          <w:snapToGrid w:val="0"/>
        </w:rPr>
      </w:pPr>
    </w:p>
    <w:p w14:paraId="735BAA51" w14:textId="1BE69187" w:rsidR="00366FA7" w:rsidRDefault="00EC6B02">
      <w:bookmarkStart w:id="1" w:name="MED020202000004E"/>
      <w:bookmarkEnd w:id="1"/>
      <w:r>
        <w:t xml:space="preserve">  </w:t>
      </w:r>
      <w:bookmarkStart w:id="2" w:name="MED030302000004S"/>
      <w:bookmarkEnd w:id="2"/>
    </w:p>
    <w:p w14:paraId="1B6D23E9" w14:textId="77777777" w:rsidR="00EC6B02" w:rsidRDefault="00EC6B02">
      <w:pPr>
        <w:widowControl w:val="0"/>
        <w:tabs>
          <w:tab w:val="left" w:pos="1312"/>
          <w:tab w:val="left" w:pos="3307"/>
          <w:tab w:val="left" w:pos="4900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Full Name:</w:t>
      </w:r>
      <w:r>
        <w:rPr>
          <w:rFonts w:cs="Arial"/>
          <w:b/>
          <w:bCs/>
        </w:rPr>
        <w:tab/>
      </w:r>
      <w:r>
        <w:rPr>
          <w:rFonts w:cs="Arial"/>
        </w:rPr>
        <w:t>Ohio Health</w:t>
      </w:r>
      <w:r>
        <w:rPr>
          <w:rFonts w:cs="Arial"/>
          <w:b/>
          <w:bCs/>
        </w:rPr>
        <w:tab/>
        <w:t>Sex at Birth:</w:t>
      </w:r>
      <w:r>
        <w:rPr>
          <w:rFonts w:cs="Arial"/>
          <w:b/>
          <w:bCs/>
        </w:rPr>
        <w:tab/>
      </w:r>
      <w:r>
        <w:rPr>
          <w:rFonts w:cs="Arial"/>
        </w:rPr>
        <w:t>Female</w:t>
      </w:r>
    </w:p>
    <w:p w14:paraId="45076993" w14:textId="77777777" w:rsidR="00EC6B02" w:rsidRDefault="00EC6B02">
      <w:pPr>
        <w:widowControl w:val="0"/>
        <w:tabs>
          <w:tab w:val="left" w:pos="1312"/>
          <w:tab w:val="left" w:pos="3307"/>
          <w:tab w:val="left" w:pos="4900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Patient ID:</w:t>
      </w:r>
      <w:r>
        <w:rPr>
          <w:rFonts w:cs="Arial"/>
          <w:b/>
          <w:bCs/>
        </w:rPr>
        <w:tab/>
      </w:r>
      <w:r>
        <w:rPr>
          <w:rFonts w:cs="Arial"/>
        </w:rPr>
        <w:t>1234</w:t>
      </w:r>
      <w:r>
        <w:rPr>
          <w:rFonts w:cs="Arial"/>
          <w:b/>
          <w:bCs/>
        </w:rPr>
        <w:tab/>
        <w:t>Date of Birth:</w:t>
      </w:r>
      <w:r>
        <w:rPr>
          <w:rFonts w:cs="Arial"/>
          <w:b/>
          <w:bCs/>
        </w:rPr>
        <w:tab/>
      </w:r>
      <w:r>
        <w:rPr>
          <w:rFonts w:cs="Arial"/>
        </w:rPr>
        <w:t>11/26/2000</w:t>
      </w:r>
    </w:p>
    <w:p w14:paraId="016D8178" w14:textId="16C7E02A" w:rsidR="00366FA7" w:rsidRDefault="00EC6B02">
      <w:bookmarkStart w:id="3" w:name="MED030302000004E"/>
      <w:bookmarkEnd w:id="3"/>
      <w:r>
        <w:t xml:space="preserve">  </w:t>
      </w:r>
      <w:bookmarkStart w:id="4" w:name="MED212102000004S"/>
      <w:bookmarkEnd w:id="4"/>
    </w:p>
    <w:p w14:paraId="239B8C3B" w14:textId="77777777" w:rsidR="00EC6B02" w:rsidRDefault="00EC6B02">
      <w:pPr>
        <w:widowControl w:val="0"/>
        <w:tabs>
          <w:tab w:val="left" w:pos="2606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Visit Date:</w:t>
      </w:r>
      <w:r>
        <w:rPr>
          <w:rFonts w:cs="Arial"/>
          <w:b/>
          <w:bCs/>
        </w:rPr>
        <w:tab/>
      </w:r>
      <w:r>
        <w:rPr>
          <w:rFonts w:cs="Arial"/>
        </w:rPr>
        <w:t>11/26/2025 10:53 AM</w:t>
      </w:r>
    </w:p>
    <w:p w14:paraId="215F7573" w14:textId="77777777" w:rsidR="00EC6B02" w:rsidRDefault="00EC6B02">
      <w:pPr>
        <w:widowControl w:val="0"/>
        <w:tabs>
          <w:tab w:val="left" w:pos="2606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Age:</w:t>
      </w:r>
      <w:r>
        <w:rPr>
          <w:rFonts w:cs="Arial"/>
          <w:b/>
          <w:bCs/>
        </w:rPr>
        <w:tab/>
      </w:r>
      <w:r>
        <w:rPr>
          <w:rFonts w:cs="Arial"/>
        </w:rPr>
        <w:t>25 Years</w:t>
      </w:r>
    </w:p>
    <w:p w14:paraId="6629713A" w14:textId="77777777" w:rsidR="00EC6B02" w:rsidRDefault="00EC6B02">
      <w:pPr>
        <w:widowControl w:val="0"/>
        <w:tabs>
          <w:tab w:val="left" w:pos="2606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Examining Physician:</w:t>
      </w:r>
      <w:r>
        <w:rPr>
          <w:rFonts w:cs="Arial"/>
          <w:b/>
          <w:bCs/>
        </w:rPr>
        <w:tab/>
      </w:r>
      <w:r>
        <w:rPr>
          <w:rFonts w:cs="Arial"/>
        </w:rPr>
        <w:t>Dr. InVisus</w:t>
      </w:r>
    </w:p>
    <w:p w14:paraId="5EE99D9A" w14:textId="77777777" w:rsidR="00EC6B02" w:rsidRDefault="00EC6B02">
      <w:pPr>
        <w:widowControl w:val="0"/>
        <w:tabs>
          <w:tab w:val="left" w:pos="2606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Referring Physician:</w:t>
      </w:r>
      <w:r>
        <w:rPr>
          <w:rFonts w:cs="Arial"/>
          <w:b/>
          <w:bCs/>
        </w:rPr>
        <w:tab/>
      </w:r>
      <w:r>
        <w:rPr>
          <w:rFonts w:cs="Arial"/>
        </w:rPr>
        <w:t>Dr. Synergy</w:t>
      </w:r>
    </w:p>
    <w:p w14:paraId="43500D7D" w14:textId="77777777" w:rsidR="00EC6B02" w:rsidRDefault="00EC6B02">
      <w:pPr>
        <w:widowControl w:val="0"/>
        <w:tabs>
          <w:tab w:val="left" w:pos="2606"/>
        </w:tabs>
        <w:autoSpaceDE w:val="0"/>
        <w:autoSpaceDN w:val="0"/>
        <w:adjustRightInd w:val="0"/>
        <w:rPr>
          <w:rFonts w:cs="Arial"/>
        </w:rPr>
      </w:pPr>
      <w:r>
        <w:rPr>
          <w:rFonts w:cs="Arial"/>
          <w:b/>
          <w:bCs/>
        </w:rPr>
        <w:t>Conclusion:</w:t>
      </w:r>
      <w:r>
        <w:rPr>
          <w:rFonts w:cs="Arial"/>
          <w:b/>
          <w:bCs/>
        </w:rPr>
        <w:tab/>
      </w:r>
      <w:r>
        <w:rPr>
          <w:rFonts w:cs="Arial"/>
        </w:rPr>
        <w:t xml:space="preserve">Doing a dummy recording for OhioHealth for HL7, EMG and InVisus Pro Integrated Ultrasound </w:t>
      </w:r>
    </w:p>
    <w:p w14:paraId="2807ACD5" w14:textId="77777777" w:rsidR="00D66E39" w:rsidRDefault="00D66E39">
      <w:bookmarkStart w:id="5" w:name="MED212102000004E"/>
      <w:bookmarkEnd w:id="5"/>
      <w:r>
        <w:t xml:space="preserve">  </w:t>
      </w:r>
      <w:bookmarkStart w:id="6" w:name="MED050502040004S"/>
      <w:bookmarkEnd w:id="6"/>
    </w:p>
    <w:p w14:paraId="24BBE8C7" w14:textId="77777777" w:rsidR="00D66E39" w:rsidRDefault="00D66E39" w:rsidP="00EC6B02">
      <w:pPr>
        <w:pStyle w:val="NormalWeb"/>
        <w:keepNext/>
        <w:divId w:val="1150754615"/>
      </w:pPr>
      <w:r>
        <w:rPr>
          <w:rStyle w:val="Strong"/>
          <w:color w:val="0000FF"/>
          <w:sz w:val="20"/>
          <w:szCs w:val="20"/>
        </w:rPr>
        <w:t>Motor Nerve Conduction Study </w:t>
      </w:r>
    </w:p>
    <w:p w14:paraId="27F08CF8" w14:textId="77777777" w:rsidR="00D66E39" w:rsidRDefault="00D66E39" w:rsidP="00EC6B02">
      <w:pPr>
        <w:keepNext/>
      </w:pPr>
      <w:bookmarkStart w:id="7" w:name="MED050502040004E"/>
      <w:bookmarkEnd w:id="7"/>
      <w:r>
        <w:t xml:space="preserve">  </w:t>
      </w: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60" w:type="dxa"/>
          <w:right w:w="60" w:type="dxa"/>
        </w:tblCellMar>
        <w:tblLook w:val="0020" w:firstRow="1" w:lastRow="0" w:firstColumn="0" w:lastColumn="0" w:noHBand="0" w:noVBand="0"/>
      </w:tblPr>
      <w:tblGrid>
        <w:gridCol w:w="2961"/>
        <w:gridCol w:w="1529"/>
        <w:gridCol w:w="2237"/>
        <w:gridCol w:w="1167"/>
        <w:gridCol w:w="2048"/>
      </w:tblGrid>
      <w:tr w:rsidR="001504CA" w:rsidRPr="001504CA" w14:paraId="7FD237AD" w14:textId="77777777" w:rsidTr="001504CA">
        <w:trPr>
          <w:tblHeader/>
        </w:trPr>
        <w:tc>
          <w:tcPr>
            <w:tcW w:w="1489" w:type="pct"/>
            <w:tcBorders>
              <w:bottom w:val="nil"/>
            </w:tcBorders>
          </w:tcPr>
          <w:p w14:paraId="0E4D98EE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bookmarkStart w:id="8" w:name="MED050503040002S"/>
            <w:bookmarkEnd w:id="8"/>
            <w:r w:rsidRPr="001504CA">
              <w:rPr>
                <w:b/>
                <w:sz w:val="18"/>
              </w:rPr>
              <w:t>Nerve / Sites</w:t>
            </w:r>
          </w:p>
        </w:tc>
        <w:tc>
          <w:tcPr>
            <w:tcW w:w="769" w:type="pct"/>
            <w:tcBorders>
              <w:bottom w:val="nil"/>
            </w:tcBorders>
          </w:tcPr>
          <w:p w14:paraId="51F09BA1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Muscle</w:t>
            </w:r>
          </w:p>
        </w:tc>
        <w:tc>
          <w:tcPr>
            <w:tcW w:w="1125" w:type="pct"/>
            <w:tcBorders>
              <w:bottom w:val="nil"/>
            </w:tcBorders>
          </w:tcPr>
          <w:p w14:paraId="168F6009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Segments</w:t>
            </w:r>
          </w:p>
        </w:tc>
        <w:tc>
          <w:tcPr>
            <w:tcW w:w="587" w:type="pct"/>
            <w:tcBorders>
              <w:bottom w:val="nil"/>
            </w:tcBorders>
          </w:tcPr>
          <w:p w14:paraId="1563E601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Dist.</w:t>
            </w:r>
          </w:p>
        </w:tc>
        <w:tc>
          <w:tcPr>
            <w:tcW w:w="1029" w:type="pct"/>
            <w:tcBorders>
              <w:bottom w:val="nil"/>
            </w:tcBorders>
          </w:tcPr>
          <w:p w14:paraId="347B78B3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Comments</w:t>
            </w:r>
          </w:p>
        </w:tc>
      </w:tr>
      <w:tr w:rsidR="001504CA" w:rsidRPr="001504CA" w14:paraId="1DA3C0F2" w14:textId="77777777" w:rsidTr="001504CA">
        <w:trPr>
          <w:tblHeader/>
        </w:trPr>
        <w:tc>
          <w:tcPr>
            <w:tcW w:w="1489" w:type="pct"/>
            <w:tcBorders>
              <w:top w:val="nil"/>
              <w:bottom w:val="single" w:sz="6" w:space="0" w:color="000000"/>
            </w:tcBorders>
          </w:tcPr>
          <w:p w14:paraId="3EAEE115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</w:p>
        </w:tc>
        <w:tc>
          <w:tcPr>
            <w:tcW w:w="769" w:type="pct"/>
            <w:tcBorders>
              <w:top w:val="nil"/>
              <w:bottom w:val="single" w:sz="6" w:space="0" w:color="000000"/>
            </w:tcBorders>
          </w:tcPr>
          <w:p w14:paraId="55FDB892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</w:p>
        </w:tc>
        <w:tc>
          <w:tcPr>
            <w:tcW w:w="1125" w:type="pct"/>
            <w:tcBorders>
              <w:top w:val="nil"/>
              <w:bottom w:val="single" w:sz="6" w:space="0" w:color="000000"/>
            </w:tcBorders>
          </w:tcPr>
          <w:p w14:paraId="019E9FFF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</w:p>
        </w:tc>
        <w:tc>
          <w:tcPr>
            <w:tcW w:w="587" w:type="pct"/>
            <w:tcBorders>
              <w:top w:val="nil"/>
              <w:bottom w:val="single" w:sz="6" w:space="0" w:color="000000"/>
            </w:tcBorders>
          </w:tcPr>
          <w:p w14:paraId="3D6C9CC7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cm</w:t>
            </w:r>
          </w:p>
        </w:tc>
        <w:tc>
          <w:tcPr>
            <w:tcW w:w="1029" w:type="pct"/>
            <w:tcBorders>
              <w:top w:val="nil"/>
              <w:bottom w:val="single" w:sz="6" w:space="0" w:color="000000"/>
            </w:tcBorders>
          </w:tcPr>
          <w:p w14:paraId="0AC75F68" w14:textId="77777777" w:rsidR="001504CA" w:rsidRPr="001504CA" w:rsidRDefault="001504CA" w:rsidP="001504CA">
            <w:pPr>
              <w:jc w:val="center"/>
              <w:rPr>
                <w:b/>
                <w:sz w:val="18"/>
              </w:rPr>
            </w:pPr>
          </w:p>
        </w:tc>
      </w:tr>
      <w:tr w:rsidR="001504CA" w:rsidRPr="001504CA" w14:paraId="43D4435E" w14:textId="77777777" w:rsidTr="001504CA">
        <w:tc>
          <w:tcPr>
            <w:tcW w:w="5000" w:type="pct"/>
            <w:gridSpan w:val="5"/>
            <w:tcBorders>
              <w:top w:val="single" w:sz="6" w:space="0" w:color="000000"/>
            </w:tcBorders>
          </w:tcPr>
          <w:p w14:paraId="7A8B0F3B" w14:textId="754EA763" w:rsidR="001504CA" w:rsidRPr="001504CA" w:rsidRDefault="001504CA" w:rsidP="001504CA">
            <w:pPr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L Median - APB</w:t>
            </w:r>
          </w:p>
        </w:tc>
      </w:tr>
      <w:tr w:rsidR="001504CA" w:rsidRPr="001504CA" w14:paraId="60D178FE" w14:textId="77777777" w:rsidTr="001504CA">
        <w:tc>
          <w:tcPr>
            <w:tcW w:w="1489" w:type="pct"/>
          </w:tcPr>
          <w:p w14:paraId="41294D95" w14:textId="77777777" w:rsidR="001504CA" w:rsidRPr="001504CA" w:rsidRDefault="001504CA" w:rsidP="001504CA">
            <w:pPr>
              <w:rPr>
                <w:sz w:val="18"/>
              </w:rPr>
            </w:pPr>
            <w:r w:rsidRPr="001504CA">
              <w:rPr>
                <w:sz w:val="18"/>
              </w:rPr>
              <w:t xml:space="preserve">   Wrist</w:t>
            </w:r>
          </w:p>
        </w:tc>
        <w:tc>
          <w:tcPr>
            <w:tcW w:w="769" w:type="pct"/>
          </w:tcPr>
          <w:p w14:paraId="68921E33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APB</w:t>
            </w:r>
          </w:p>
        </w:tc>
        <w:tc>
          <w:tcPr>
            <w:tcW w:w="1125" w:type="pct"/>
          </w:tcPr>
          <w:p w14:paraId="489D78E6" w14:textId="77777777" w:rsidR="001504CA" w:rsidRPr="001504CA" w:rsidRDefault="001504CA" w:rsidP="001504CA">
            <w:pPr>
              <w:rPr>
                <w:sz w:val="18"/>
              </w:rPr>
            </w:pPr>
            <w:r w:rsidRPr="001504CA">
              <w:rPr>
                <w:sz w:val="18"/>
              </w:rPr>
              <w:t>Wrist - APB</w:t>
            </w:r>
          </w:p>
        </w:tc>
        <w:tc>
          <w:tcPr>
            <w:tcW w:w="587" w:type="pct"/>
          </w:tcPr>
          <w:p w14:paraId="5C33D862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8</w:t>
            </w:r>
          </w:p>
        </w:tc>
        <w:tc>
          <w:tcPr>
            <w:tcW w:w="1029" w:type="pct"/>
          </w:tcPr>
          <w:p w14:paraId="4C0116B8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test</w:t>
            </w:r>
          </w:p>
        </w:tc>
      </w:tr>
      <w:tr w:rsidR="001504CA" w:rsidRPr="001504CA" w14:paraId="7C60C0A6" w14:textId="77777777" w:rsidTr="001504CA">
        <w:tc>
          <w:tcPr>
            <w:tcW w:w="5000" w:type="pct"/>
            <w:gridSpan w:val="5"/>
          </w:tcPr>
          <w:p w14:paraId="3FD2284C" w14:textId="527F3839" w:rsidR="001504CA" w:rsidRPr="001504CA" w:rsidRDefault="001504CA" w:rsidP="001504CA">
            <w:pPr>
              <w:rPr>
                <w:b/>
                <w:sz w:val="18"/>
              </w:rPr>
            </w:pPr>
            <w:r w:rsidRPr="001504CA">
              <w:rPr>
                <w:b/>
                <w:sz w:val="18"/>
              </w:rPr>
              <w:t>L Peroneal - EDB</w:t>
            </w:r>
          </w:p>
        </w:tc>
      </w:tr>
      <w:tr w:rsidR="001504CA" w:rsidRPr="001504CA" w14:paraId="4F113942" w14:textId="77777777" w:rsidTr="001504CA">
        <w:tc>
          <w:tcPr>
            <w:tcW w:w="1489" w:type="pct"/>
          </w:tcPr>
          <w:p w14:paraId="26CBA6BA" w14:textId="77777777" w:rsidR="001504CA" w:rsidRPr="001504CA" w:rsidRDefault="001504CA" w:rsidP="001504CA">
            <w:pPr>
              <w:rPr>
                <w:sz w:val="18"/>
              </w:rPr>
            </w:pPr>
            <w:r w:rsidRPr="001504CA">
              <w:rPr>
                <w:sz w:val="18"/>
              </w:rPr>
              <w:t xml:space="preserve">   Ankle</w:t>
            </w:r>
          </w:p>
        </w:tc>
        <w:tc>
          <w:tcPr>
            <w:tcW w:w="769" w:type="pct"/>
          </w:tcPr>
          <w:p w14:paraId="6DC80250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EDB</w:t>
            </w:r>
          </w:p>
        </w:tc>
        <w:tc>
          <w:tcPr>
            <w:tcW w:w="1125" w:type="pct"/>
          </w:tcPr>
          <w:p w14:paraId="2D0DA19D" w14:textId="77777777" w:rsidR="001504CA" w:rsidRPr="001504CA" w:rsidRDefault="001504CA" w:rsidP="001504CA">
            <w:pPr>
              <w:rPr>
                <w:sz w:val="18"/>
              </w:rPr>
            </w:pPr>
            <w:r w:rsidRPr="001504CA">
              <w:rPr>
                <w:sz w:val="18"/>
              </w:rPr>
              <w:t>Ankle - EDB</w:t>
            </w:r>
          </w:p>
        </w:tc>
        <w:tc>
          <w:tcPr>
            <w:tcW w:w="587" w:type="pct"/>
          </w:tcPr>
          <w:p w14:paraId="7EFDC2E5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8</w:t>
            </w:r>
          </w:p>
        </w:tc>
        <w:tc>
          <w:tcPr>
            <w:tcW w:w="1029" w:type="pct"/>
          </w:tcPr>
          <w:p w14:paraId="682ADA9A" w14:textId="77777777" w:rsidR="001504CA" w:rsidRPr="001504CA" w:rsidRDefault="001504CA" w:rsidP="001504CA">
            <w:pPr>
              <w:jc w:val="right"/>
              <w:rPr>
                <w:sz w:val="18"/>
              </w:rPr>
            </w:pPr>
            <w:r w:rsidRPr="001504CA">
              <w:rPr>
                <w:sz w:val="18"/>
              </w:rPr>
              <w:t>test</w:t>
            </w:r>
          </w:p>
        </w:tc>
      </w:tr>
    </w:tbl>
    <w:p w14:paraId="1964449F" w14:textId="4F8881E7" w:rsidR="00B87AD3" w:rsidRDefault="00366FA7">
      <w:bookmarkStart w:id="9" w:name="MED050503040002E"/>
      <w:bookmarkEnd w:id="9"/>
      <w:r>
        <w:lastRenderedPageBreak/>
        <w:t xml:space="preserve">  </w:t>
      </w:r>
      <w:bookmarkStart w:id="10" w:name="MED124108030303S"/>
      <w:bookmarkEnd w:id="10"/>
      <w:r>
        <w:rPr>
          <w:noProof/>
        </w:rPr>
        <w:drawing>
          <wp:inline distT="0" distB="0" distL="0" distR="0" wp14:anchorId="0453E363" wp14:editId="0D0014C1">
            <wp:extent cx="3055800" cy="31320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MED124108030303E"/>
      <w:bookmarkEnd w:id="11"/>
      <w:r>
        <w:t xml:space="preserve">  </w:t>
      </w:r>
      <w:bookmarkStart w:id="12" w:name="MED124108030304S"/>
      <w:bookmarkEnd w:id="12"/>
      <w:r>
        <w:rPr>
          <w:noProof/>
        </w:rPr>
        <w:drawing>
          <wp:inline distT="0" distB="0" distL="0" distR="0" wp14:anchorId="6104C2E7" wp14:editId="556D56E7">
            <wp:extent cx="3055800" cy="31320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MED124108030304E"/>
      <w:bookmarkEnd w:id="13"/>
      <w:r>
        <w:t xml:space="preserve">  </w:t>
      </w:r>
      <w:bookmarkStart w:id="14" w:name="MED124108030305S"/>
      <w:bookmarkEnd w:id="14"/>
      <w:r>
        <w:rPr>
          <w:noProof/>
        </w:rPr>
        <w:drawing>
          <wp:inline distT="0" distB="0" distL="0" distR="0" wp14:anchorId="2915CAEE" wp14:editId="7E8A6268">
            <wp:extent cx="3055800" cy="313200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MED124108030305E"/>
      <w:bookmarkEnd w:id="15"/>
      <w:r>
        <w:t xml:space="preserve">  </w:t>
      </w:r>
      <w:bookmarkStart w:id="16" w:name="MED124108030306S"/>
      <w:bookmarkEnd w:id="16"/>
      <w:r>
        <w:rPr>
          <w:noProof/>
        </w:rPr>
        <w:drawing>
          <wp:inline distT="0" distB="0" distL="0" distR="0" wp14:anchorId="73E1B041" wp14:editId="6254C67B">
            <wp:extent cx="3055800" cy="31320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MED124108030306E"/>
      <w:bookmarkEnd w:id="17"/>
      <w:r>
        <w:t xml:space="preserve">  </w:t>
      </w:r>
      <w:bookmarkStart w:id="18" w:name="MED124108030307S"/>
      <w:bookmarkEnd w:id="18"/>
      <w:r>
        <w:rPr>
          <w:noProof/>
        </w:rPr>
        <w:lastRenderedPageBreak/>
        <w:drawing>
          <wp:inline distT="0" distB="0" distL="0" distR="0" wp14:anchorId="373A9D29" wp14:editId="64489733">
            <wp:extent cx="3055800" cy="3132000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MED124108030307E"/>
      <w:bookmarkEnd w:id="19"/>
      <w:r w:rsidR="00D66E39">
        <w:t xml:space="preserve">  </w:t>
      </w:r>
      <w:bookmarkStart w:id="20" w:name="MED120508040403S"/>
      <w:bookmarkEnd w:id="20"/>
      <w:r w:rsidR="00D66E39">
        <w:rPr>
          <w:noProof/>
        </w:rPr>
        <w:drawing>
          <wp:inline distT="0" distB="0" distL="0" distR="0" wp14:anchorId="67E113B2" wp14:editId="7942C920">
            <wp:extent cx="1471800" cy="1548000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18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MED120508040403E"/>
      <w:bookmarkEnd w:id="21"/>
      <w:r w:rsidR="001504CA">
        <w:t xml:space="preserve">  </w:t>
      </w:r>
      <w:bookmarkStart w:id="22" w:name="MED120508040503S"/>
      <w:bookmarkEnd w:id="22"/>
      <w:r w:rsidR="001504CA">
        <w:rPr>
          <w:noProof/>
        </w:rPr>
        <w:drawing>
          <wp:inline distT="0" distB="0" distL="0" distR="0" wp14:anchorId="71DB7E53" wp14:editId="000341F8">
            <wp:extent cx="1471800" cy="1548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18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MED120508040503E"/>
      <w:bookmarkEnd w:id="23"/>
      <w:r w:rsidR="00EC6B02">
        <w:t xml:space="preserve">  </w:t>
      </w:r>
      <w:bookmarkStart w:id="24" w:name="MED120508040603S"/>
      <w:bookmarkEnd w:id="24"/>
      <w:r w:rsidR="00EC6B02">
        <w:rPr>
          <w:noProof/>
        </w:rPr>
        <w:drawing>
          <wp:inline distT="0" distB="0" distL="0" distR="0" wp14:anchorId="42EC5D26" wp14:editId="6CB76646">
            <wp:extent cx="1471800" cy="15480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18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MED120508040603E"/>
      <w:bookmarkEnd w:id="25"/>
      <w:r>
        <w:t xml:space="preserve">  </w:t>
      </w:r>
      <w:bookmarkStart w:id="26" w:name="MED131302000004S"/>
      <w:bookmarkEnd w:id="26"/>
    </w:p>
    <w:p w14:paraId="4C6A0B2E" w14:textId="77777777" w:rsidR="00366FA7" w:rsidRPr="00880971" w:rsidRDefault="0057013B">
      <w:pPr>
        <w:rPr>
          <w:rFonts w:cs="Arial"/>
        </w:rPr>
      </w:pPr>
      <w:r>
        <w:rPr>
          <w:rFonts w:cs="Arial"/>
          <w:noProof/>
        </w:rPr>
        <w:pict w14:anchorId="1E83B90B">
          <v:rect id="_x0000_i1026" alt="" style="width:468pt;height:.05pt;mso-width-percent:0;mso-height-percent:0;mso-width-percent:0;mso-height-percent:0" o:hralign="center" o:hrstd="t" o:hrnoshade="t" o:hr="t" fillcolor="#008c9a" stroked="f"/>
        </w:pict>
      </w:r>
    </w:p>
    <w:p w14:paraId="1B3BC831" w14:textId="77777777" w:rsidR="00366FA7" w:rsidRPr="00880971" w:rsidRDefault="00366FA7">
      <w:pPr>
        <w:rPr>
          <w:rFonts w:cs="Arial"/>
          <w:b/>
          <w:u w:val="single"/>
        </w:rPr>
      </w:pPr>
    </w:p>
    <w:p w14:paraId="5F7BC987" w14:textId="77777777" w:rsidR="00366FA7" w:rsidRPr="00880971" w:rsidRDefault="00366FA7">
      <w:pPr>
        <w:rPr>
          <w:rFonts w:cs="Arial"/>
        </w:rPr>
      </w:pPr>
      <w:r w:rsidRPr="00880971">
        <w:rPr>
          <w:rFonts w:cs="Arial"/>
          <w:b/>
          <w:u w:val="single"/>
        </w:rPr>
        <w:t>Conclusion:</w:t>
      </w:r>
      <w:r w:rsidRPr="00880971">
        <w:rPr>
          <w:rFonts w:cs="Arial"/>
        </w:rPr>
        <w:t xml:space="preserve"> </w:t>
      </w:r>
    </w:p>
    <w:p w14:paraId="2AEF360E" w14:textId="77777777" w:rsidR="00366FA7" w:rsidRPr="00880971" w:rsidRDefault="00366FA7">
      <w:pPr>
        <w:rPr>
          <w:rFonts w:cs="Arial"/>
        </w:rPr>
      </w:pPr>
    </w:p>
    <w:p w14:paraId="35F99426" w14:textId="77777777" w:rsidR="00366FA7" w:rsidRPr="00880971" w:rsidRDefault="00366FA7">
      <w:pPr>
        <w:rPr>
          <w:rFonts w:cs="Arial"/>
        </w:rPr>
      </w:pPr>
    </w:p>
    <w:p w14:paraId="42B54035" w14:textId="77777777" w:rsidR="00366FA7" w:rsidRPr="00880971" w:rsidRDefault="00366FA7">
      <w:pPr>
        <w:rPr>
          <w:rFonts w:cs="Arial"/>
        </w:rPr>
      </w:pPr>
    </w:p>
    <w:p w14:paraId="3E6D1941" w14:textId="77777777" w:rsidR="00366FA7" w:rsidRPr="00880971" w:rsidRDefault="00366FA7">
      <w:pPr>
        <w:rPr>
          <w:rFonts w:cs="Arial"/>
          <w:b/>
        </w:rPr>
      </w:pPr>
      <w:r w:rsidRPr="00880971">
        <w:rPr>
          <w:rFonts w:cs="Arial"/>
          <w:b/>
        </w:rPr>
        <w:t>------------------------------</w:t>
      </w:r>
    </w:p>
    <w:p w14:paraId="7A6EB0F2" w14:textId="77777777" w:rsidR="00366FA7" w:rsidRPr="00880971" w:rsidRDefault="00366FA7">
      <w:pPr>
        <w:rPr>
          <w:rFonts w:cs="Arial"/>
          <w:b/>
        </w:rPr>
      </w:pPr>
      <w:r w:rsidRPr="00880971">
        <w:rPr>
          <w:rFonts w:cs="Arial"/>
          <w:b/>
        </w:rPr>
        <w:t>Physician Name, M.D.</w:t>
      </w:r>
    </w:p>
    <w:p w14:paraId="0387280F" w14:textId="77777777" w:rsidR="00366FA7" w:rsidRPr="00880971" w:rsidRDefault="00366FA7">
      <w:pPr>
        <w:rPr>
          <w:rFonts w:cs="Arial"/>
        </w:rPr>
      </w:pPr>
    </w:p>
    <w:p w14:paraId="7318698A" w14:textId="77777777" w:rsidR="00366FA7" w:rsidRPr="00880971" w:rsidRDefault="0057013B">
      <w:pPr>
        <w:rPr>
          <w:rFonts w:cs="Arial"/>
        </w:rPr>
      </w:pPr>
      <w:r>
        <w:rPr>
          <w:rFonts w:cs="Arial"/>
          <w:noProof/>
        </w:rPr>
        <w:pict w14:anchorId="3E5E8D93">
          <v:rect id="_x0000_i1025" alt="" style="width:468pt;height:.05pt;mso-width-percent:0;mso-height-percent:0;mso-width-percent:0;mso-height-percent:0" o:hralign="center" o:hrstd="t" o:hrnoshade="t" o:hr="t" fillcolor="#008c9a" stroked="f"/>
        </w:pict>
      </w:r>
    </w:p>
    <w:p w14:paraId="0A95C5C7" w14:textId="77777777" w:rsidR="00366FA7" w:rsidRPr="00880971" w:rsidRDefault="00366FA7" w:rsidP="0079116A">
      <w:pPr>
        <w:rPr>
          <w:rFonts w:cs="Arial"/>
        </w:rPr>
      </w:pPr>
      <w:r w:rsidRPr="00880971">
        <w:rPr>
          <w:rFonts w:cs="Arial"/>
        </w:rPr>
        <w:t xml:space="preserve"> </w:t>
      </w:r>
    </w:p>
    <w:p w14:paraId="628A7FD5" w14:textId="77777777" w:rsidR="00366FA7" w:rsidRPr="00366FA7" w:rsidRDefault="00366FA7">
      <w:bookmarkStart w:id="27" w:name="MED131302000004E"/>
      <w:bookmarkEnd w:id="27"/>
    </w:p>
    <w:p w14:paraId="36A94355" w14:textId="77777777" w:rsidR="00E8543F" w:rsidRPr="00226129" w:rsidRDefault="00B87AD3" w:rsidP="00226129">
      <w:r>
        <w:t xml:space="preserve"> </w:t>
      </w:r>
    </w:p>
    <w:sectPr w:rsidR="00E8543F" w:rsidRPr="00226129" w:rsidSect="00366FA7">
      <w:headerReference w:type="default" r:id="rId17"/>
      <w:footerReference w:type="default" r:id="rId18"/>
      <w:type w:val="continuous"/>
      <w:pgSz w:w="12240" w:h="15840" w:code="9"/>
      <w:pgMar w:top="1134" w:right="1134" w:bottom="1134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D8594" w14:textId="77777777" w:rsidR="0057013B" w:rsidRDefault="0057013B" w:rsidP="00DE59FF">
      <w:r>
        <w:separator/>
      </w:r>
    </w:p>
  </w:endnote>
  <w:endnote w:type="continuationSeparator" w:id="0">
    <w:p w14:paraId="44CB5C39" w14:textId="77777777" w:rsidR="0057013B" w:rsidRDefault="0057013B" w:rsidP="00DE5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B174" w14:textId="77777777" w:rsidR="00DE59FF" w:rsidRDefault="005B07CD" w:rsidP="00A85938">
    <w:pPr>
      <w:pStyle w:val="Footer"/>
      <w:tabs>
        <w:tab w:val="clear" w:pos="4513"/>
        <w:tab w:val="clear" w:pos="9026"/>
        <w:tab w:val="left" w:pos="2202"/>
        <w:tab w:val="left" w:pos="4195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85938">
      <w:rPr>
        <w:noProof/>
      </w:rPr>
      <w:t>1</w:t>
    </w:r>
    <w:r>
      <w:fldChar w:fldCharType="end"/>
    </w:r>
    <w:r w:rsidR="00C47419">
      <w:t xml:space="preserve"> </w:t>
    </w:r>
    <w:r>
      <w:t>of</w:t>
    </w:r>
    <w:r w:rsidR="00C47419">
      <w:t xml:space="preserve"> </w:t>
    </w:r>
    <w:fldSimple w:instr=" NUMPAGES   \* MERGEFORMAT ">
      <w:r w:rsidR="00A85938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E342" w14:textId="77777777" w:rsidR="0057013B" w:rsidRDefault="0057013B" w:rsidP="00DE59FF">
      <w:r>
        <w:separator/>
      </w:r>
    </w:p>
  </w:footnote>
  <w:footnote w:type="continuationSeparator" w:id="0">
    <w:p w14:paraId="60C4C875" w14:textId="77777777" w:rsidR="0057013B" w:rsidRDefault="0057013B" w:rsidP="00DE5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01"/>
      <w:gridCol w:w="3473"/>
      <w:gridCol w:w="3365"/>
    </w:tblGrid>
    <w:tr w:rsidR="00C47419" w14:paraId="5882B7DE" w14:textId="77777777" w:rsidTr="00C47419">
      <w:tc>
        <w:tcPr>
          <w:tcW w:w="2801" w:type="dxa"/>
        </w:tcPr>
        <w:p w14:paraId="5204352D" w14:textId="7BD466E0" w:rsidR="00C47419" w:rsidRDefault="00EC6B02" w:rsidP="00C47419">
          <w:pPr>
            <w:pStyle w:val="Header"/>
          </w:pPr>
          <w:bookmarkStart w:id="28" w:name="SynPatID" w:colFirst="1" w:colLast="1"/>
          <w:bookmarkStart w:id="29" w:name="SynPatName" w:colFirst="0" w:colLast="0"/>
          <w:bookmarkStart w:id="30" w:name="SynVisitDate" w:colFirst="2" w:colLast="2"/>
          <w:r>
            <w:t>Ohio Health</w:t>
          </w:r>
        </w:p>
      </w:tc>
      <w:tc>
        <w:tcPr>
          <w:tcW w:w="3473" w:type="dxa"/>
        </w:tcPr>
        <w:p w14:paraId="0678EACC" w14:textId="47117775" w:rsidR="00C47419" w:rsidRDefault="00EC6B02" w:rsidP="00C47419">
          <w:pPr>
            <w:pStyle w:val="Header"/>
            <w:jc w:val="center"/>
          </w:pPr>
          <w:r>
            <w:t>1234</w:t>
          </w:r>
        </w:p>
      </w:tc>
      <w:tc>
        <w:tcPr>
          <w:tcW w:w="3365" w:type="dxa"/>
        </w:tcPr>
        <w:p w14:paraId="67D459B7" w14:textId="5DECAE6E" w:rsidR="00C47419" w:rsidRDefault="00EC6B02" w:rsidP="00C47419">
          <w:pPr>
            <w:pStyle w:val="Header"/>
            <w:jc w:val="right"/>
          </w:pPr>
          <w:r>
            <w:t>11/26/2025 10:53 AM</w:t>
          </w:r>
        </w:p>
      </w:tc>
    </w:tr>
    <w:bookmarkEnd w:id="28"/>
    <w:bookmarkEnd w:id="29"/>
    <w:bookmarkEnd w:id="30"/>
  </w:tbl>
  <w:p w14:paraId="29D49930" w14:textId="77777777" w:rsidR="00C47419" w:rsidRDefault="00C47419" w:rsidP="00C47419">
    <w:pPr>
      <w:pStyle w:val="Header"/>
      <w:pBdr>
        <w:top w:val="single" w:sz="6" w:space="1" w:color="auto"/>
      </w:pBdr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9E4D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4D322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9516A4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01E60A8"/>
    <w:multiLevelType w:val="hybridMultilevel"/>
    <w:tmpl w:val="F086D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707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6251C1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3B669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70784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50D37E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2E43D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6CE5E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72F7F2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0D8788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8026A0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74F821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43465698">
    <w:abstractNumId w:val="0"/>
  </w:num>
  <w:num w:numId="2" w16cid:durableId="1090931713">
    <w:abstractNumId w:val="4"/>
  </w:num>
  <w:num w:numId="3" w16cid:durableId="989283229">
    <w:abstractNumId w:val="11"/>
  </w:num>
  <w:num w:numId="4" w16cid:durableId="774598656">
    <w:abstractNumId w:val="6"/>
  </w:num>
  <w:num w:numId="5" w16cid:durableId="252393781">
    <w:abstractNumId w:val="12"/>
  </w:num>
  <w:num w:numId="6" w16cid:durableId="259221701">
    <w:abstractNumId w:val="5"/>
  </w:num>
  <w:num w:numId="7" w16cid:durableId="1555384603">
    <w:abstractNumId w:val="1"/>
  </w:num>
  <w:num w:numId="8" w16cid:durableId="1044213487">
    <w:abstractNumId w:val="8"/>
  </w:num>
  <w:num w:numId="9" w16cid:durableId="1667171517">
    <w:abstractNumId w:val="7"/>
  </w:num>
  <w:num w:numId="10" w16cid:durableId="725688759">
    <w:abstractNumId w:val="3"/>
  </w:num>
  <w:num w:numId="11" w16cid:durableId="2016177960">
    <w:abstractNumId w:val="9"/>
  </w:num>
  <w:num w:numId="12" w16cid:durableId="1730302016">
    <w:abstractNumId w:val="10"/>
  </w:num>
  <w:num w:numId="13" w16cid:durableId="1015694042">
    <w:abstractNumId w:val="15"/>
  </w:num>
  <w:num w:numId="14" w16cid:durableId="443884234">
    <w:abstractNumId w:val="13"/>
  </w:num>
  <w:num w:numId="15" w16cid:durableId="2100758476">
    <w:abstractNumId w:val="2"/>
  </w:num>
  <w:num w:numId="16" w16cid:durableId="1611469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hideSpellingErrors/>
  <w:hideGrammaticalError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isableCloseDocument" w:val="True"/>
    <w:docVar w:name="SegmentColTitle" w:val="Segments"/>
    <w:docVar w:name="SynDocVar_Addr1" w:val=" "/>
    <w:docVar w:name="SynDocVar_Addr2" w:val=" "/>
    <w:docVar w:name="SynDocVar_Addr3" w:val=" "/>
    <w:docVar w:name="SynDocVar_Addr4" w:val=" "/>
    <w:docVar w:name="SynDocVar_ConvertMetafileToBitmap" w:val="0"/>
    <w:docVar w:name="SynDocVar_CurrentUser" w:val="Synergy"/>
    <w:docVar w:name="SynDocVar_CurrentWinMach" w:val="NICOLET-PC"/>
    <w:docVar w:name="SynDocVar_CurrentWinUser" w:val="Nicolet-PC\Nicolet"/>
    <w:docVar w:name="SynDocVar_HisMRN" w:val=" "/>
    <w:docVar w:name="SynDocVar_HisOptionalId" w:val=" "/>
    <w:docVar w:name="SynDocVar_HisSSN" w:val=" "/>
    <w:docVar w:name="SynDocVar_HisUniqueId" w:val=" "/>
    <w:docVar w:name="SynDocVar_LastUpdatedByEMG" w:val="Last update by App: 11/26/2025 11:00:11 AM, Machine: NICOLET-PC, Profile: Synergy, WinUser: Nicolet-PC\Nicolet"/>
    <w:docVar w:name="SynDocVar_MuscleSummaryTableFindingsAlignment" w:val="Center"/>
    <w:docVar w:name="SynDocVar_PatientAge" w:val="25 Years"/>
    <w:docVar w:name="SynDocVar_PatientDOB" w:val="11/26/2000"/>
    <w:docVar w:name="SynDocVar_PatientFamilyName" w:val="Health"/>
    <w:docVar w:name="SynDocVar_PatientFirstName" w:val="Ohio"/>
    <w:docVar w:name="SynDocVar_PatientHeight" w:val=" "/>
    <w:docVar w:name="SynDocVar_PatientID" w:val="1234"/>
    <w:docVar w:name="SynDocVar_PatientID2" w:val=" "/>
    <w:docVar w:name="SynDocVar_PatientInitial" w:val=" "/>
    <w:docVar w:name="SynDocVar_PatientLastVisitDate" w:val="11/26/2025"/>
    <w:docVar w:name="SynDocVar_PatientName" w:val="Ohio Health"/>
    <w:docVar w:name="SynDocVar_PatientNotes" w:val=" "/>
    <w:docVar w:name="SynDocVar_PatientSex" w:val="Female"/>
    <w:docVar w:name="SynDocVar_PatientUser1" w:val=" "/>
    <w:docVar w:name="SynDocVar_PatientUser2" w:val=" "/>
    <w:docVar w:name="SynDocVar_PatientUser3" w:val=" "/>
    <w:docVar w:name="SynDocVar_PatientUser4" w:val=" "/>
    <w:docVar w:name="SynDocVar_PatientWeight" w:val=" "/>
    <w:docVar w:name="SynDocVar_PhoneNo" w:val=" "/>
    <w:docVar w:name="SynDocVar_ResultColAlignment" w:val="Right"/>
    <w:docVar w:name="SynDocVar_TableAutoFit" w:val="AutoFitToWindow"/>
    <w:docVar w:name="SynDocVar_TableFontSize" w:val="9"/>
    <w:docVar w:name="SynDocVar_VisitAge" w:val="25 Years"/>
    <w:docVar w:name="SynDocVar_VisitBMI" w:val=" "/>
    <w:docVar w:name="SynDocVar_VisitDateTime" w:val="11/26/2025 10:53 AM"/>
    <w:docVar w:name="SynDocVar_VisitDiagnoses" w:val=" "/>
    <w:docVar w:name="SynDocVar_VisitFinalizedByFName" w:val=" "/>
    <w:docVar w:name="SynDocVar_VisitFinalizedById" w:val=" "/>
    <w:docVar w:name="SynDocVar_VisitFinalizedByLName" w:val=" "/>
    <w:docVar w:name="SynDocVar_VisitFinalizedDate" w:val=" "/>
    <w:docVar w:name="SynDocVar_VisitHeight" w:val=" "/>
    <w:docVar w:name="SynDocVar_VisitHISOrderNumber" w:val=" "/>
    <w:docVar w:name="SynDocVar_VisitHISVisitId" w:val=" "/>
    <w:docVar w:name="SynDocVar_VisitMedicalAccountRef" w:val=" "/>
    <w:docVar w:name="SynDocVar_VisitNotes" w:val=" "/>
    <w:docVar w:name="SynDocVar_VisitPhysician1" w:val="Dr. InVisus"/>
    <w:docVar w:name="SynDocVar_VisitPhysician2" w:val="Dr. Synergy"/>
    <w:docVar w:name="SynDocVar_VisitProcedures" w:val=" "/>
    <w:docVar w:name="SynDocVar_VisitSummary" w:val="Doing a dummy recording for OhioHealth for HL7, EMG and InVisus Pro Integrated Ultrasound "/>
    <w:docVar w:name="SynDocVar_VisitUniversalServiceId" w:val=" "/>
    <w:docVar w:name="SynDocVar_VisitUserCode1" w:val=" "/>
    <w:docVar w:name="SynDocVar_VisitUserCode2" w:val=" "/>
    <w:docVar w:name="SynDocVar_VisitUserField10" w:val=" "/>
    <w:docVar w:name="SynDocVar_VisitUserField11" w:val=" "/>
    <w:docVar w:name="SynDocVar_VisitUserField12" w:val=" "/>
    <w:docVar w:name="SynDocVar_VisitUserField3" w:val=" "/>
    <w:docVar w:name="SynDocVar_VisitUserField4" w:val=" "/>
    <w:docVar w:name="SynDocVar_VisitUserField5" w:val=" "/>
    <w:docVar w:name="SynDocVar_VisitUserField6" w:val=" "/>
    <w:docVar w:name="SynDocVar_VisitUserField7" w:val=" "/>
    <w:docVar w:name="SynDocVar_VisitUserField8" w:val=" "/>
    <w:docVar w:name="SynDocVar_VisitUserField9" w:val=" "/>
    <w:docVar w:name="SynDocVar_VisitWeight" w:val=" "/>
  </w:docVars>
  <w:rsids>
    <w:rsidRoot w:val="00A701AA"/>
    <w:rsid w:val="00000CC3"/>
    <w:rsid w:val="000018F8"/>
    <w:rsid w:val="00077E7A"/>
    <w:rsid w:val="000B52F7"/>
    <w:rsid w:val="001108CB"/>
    <w:rsid w:val="00147F15"/>
    <w:rsid w:val="001504CA"/>
    <w:rsid w:val="001B3004"/>
    <w:rsid w:val="0020051C"/>
    <w:rsid w:val="0021165A"/>
    <w:rsid w:val="00217A69"/>
    <w:rsid w:val="00226129"/>
    <w:rsid w:val="002E40D1"/>
    <w:rsid w:val="0031773A"/>
    <w:rsid w:val="003564FB"/>
    <w:rsid w:val="00366FA7"/>
    <w:rsid w:val="00377443"/>
    <w:rsid w:val="00394667"/>
    <w:rsid w:val="003A37E1"/>
    <w:rsid w:val="003F4D89"/>
    <w:rsid w:val="0044729C"/>
    <w:rsid w:val="004D2853"/>
    <w:rsid w:val="004D4D12"/>
    <w:rsid w:val="0057013B"/>
    <w:rsid w:val="0059130F"/>
    <w:rsid w:val="005B07CD"/>
    <w:rsid w:val="006A5AE5"/>
    <w:rsid w:val="00843DAF"/>
    <w:rsid w:val="0088347C"/>
    <w:rsid w:val="008F47F1"/>
    <w:rsid w:val="009035B1"/>
    <w:rsid w:val="009343C8"/>
    <w:rsid w:val="009346B8"/>
    <w:rsid w:val="009762F1"/>
    <w:rsid w:val="00A13B26"/>
    <w:rsid w:val="00A701AA"/>
    <w:rsid w:val="00A85938"/>
    <w:rsid w:val="00A94AB1"/>
    <w:rsid w:val="00AA296F"/>
    <w:rsid w:val="00AA3BE1"/>
    <w:rsid w:val="00AA56AB"/>
    <w:rsid w:val="00AD6A6A"/>
    <w:rsid w:val="00AE6052"/>
    <w:rsid w:val="00B04809"/>
    <w:rsid w:val="00B87AD3"/>
    <w:rsid w:val="00C47419"/>
    <w:rsid w:val="00C63D86"/>
    <w:rsid w:val="00D10E26"/>
    <w:rsid w:val="00D2612F"/>
    <w:rsid w:val="00D66E39"/>
    <w:rsid w:val="00D93142"/>
    <w:rsid w:val="00DE59FF"/>
    <w:rsid w:val="00E0327A"/>
    <w:rsid w:val="00E50146"/>
    <w:rsid w:val="00E65415"/>
    <w:rsid w:val="00E8543F"/>
    <w:rsid w:val="00E85BA1"/>
    <w:rsid w:val="00EC6B02"/>
    <w:rsid w:val="00F20CBB"/>
    <w:rsid w:val="00F50FAF"/>
    <w:rsid w:val="00F6660C"/>
    <w:rsid w:val="00F9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967AB"/>
  <w15:chartTrackingRefBased/>
  <w15:docId w15:val="{8AF0A0F2-7279-49AE-BB61-343BBBB0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CC3"/>
    <w:pPr>
      <w:spacing w:after="0" w:line="240" w:lineRule="auto"/>
    </w:pPr>
    <w:rPr>
      <w:rFonts w:ascii="Arial" w:hAnsi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9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59F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E59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9FF"/>
    <w:rPr>
      <w:rFonts w:ascii="Arial" w:hAnsi="Arial"/>
    </w:rPr>
  </w:style>
  <w:style w:type="table" w:styleId="TableGrid">
    <w:name w:val="Table Grid"/>
    <w:basedOn w:val="TableNormal"/>
    <w:uiPriority w:val="39"/>
    <w:rsid w:val="00DE5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0CC3"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90B33"/>
    <w:pPr>
      <w:ind w:left="720"/>
      <w:contextualSpacing/>
    </w:pPr>
    <w:rPr>
      <w:rFonts w:eastAsia="Times New Roman" w:cs="Times New Roman"/>
      <w:szCs w:val="20"/>
    </w:rPr>
  </w:style>
  <w:style w:type="character" w:styleId="Strong">
    <w:name w:val="Strong"/>
    <w:basedOn w:val="DefaultParagraphFont"/>
    <w:uiPriority w:val="22"/>
    <w:qFormat/>
    <w:rsid w:val="00D66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7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tmp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tmp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image" Target="media/image8.tmp"/><Relationship Id="rId10" Type="http://schemas.openxmlformats.org/officeDocument/2006/relationships/image" Target="media/image3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Natus\EMG\Syn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(x86)\Natus\EMG\SynEn.dotx</Template>
  <TotalTime>1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EMG Report V7.0.0.0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EMG Report V7.0.0.0</dc:title>
  <dc:subject/>
  <dc:creator>Nicolet</dc:creator>
  <cp:keywords/>
  <dc:description/>
  <cp:lastModifiedBy>Bhatia, Vikas</cp:lastModifiedBy>
  <cp:revision>2</cp:revision>
  <dcterms:created xsi:type="dcterms:W3CDTF">2025-12-03T13:16:00Z</dcterms:created>
  <dcterms:modified xsi:type="dcterms:W3CDTF">2025-12-03T13:16:00Z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560c4e-ab80-4aaf-ab08-176459e4a32e_Enabled">
    <vt:lpwstr>true</vt:lpwstr>
  </property>
  <property fmtid="{D5CDD505-2E9C-101B-9397-08002B2CF9AE}" pid="3" name="MSIP_Label_46560c4e-ab80-4aaf-ab08-176459e4a32e_SetDate">
    <vt:lpwstr>2025-12-03T13:16:50Z</vt:lpwstr>
  </property>
  <property fmtid="{D5CDD505-2E9C-101B-9397-08002B2CF9AE}" pid="4" name="MSIP_Label_46560c4e-ab80-4aaf-ab08-176459e4a32e_Method">
    <vt:lpwstr>Standard</vt:lpwstr>
  </property>
  <property fmtid="{D5CDD505-2E9C-101B-9397-08002B2CF9AE}" pid="5" name="MSIP_Label_46560c4e-ab80-4aaf-ab08-176459e4a32e_Name">
    <vt:lpwstr>Public Data</vt:lpwstr>
  </property>
  <property fmtid="{D5CDD505-2E9C-101B-9397-08002B2CF9AE}" pid="6" name="MSIP_Label_46560c4e-ab80-4aaf-ab08-176459e4a32e_SiteId">
    <vt:lpwstr>ba7b40ad-9d43-487a-8f2d-21e287e98488</vt:lpwstr>
  </property>
  <property fmtid="{D5CDD505-2E9C-101B-9397-08002B2CF9AE}" pid="7" name="MSIP_Label_46560c4e-ab80-4aaf-ab08-176459e4a32e_ActionId">
    <vt:lpwstr>66a3616b-2c2b-4dc2-948f-c5edd453d41c</vt:lpwstr>
  </property>
  <property fmtid="{D5CDD505-2E9C-101B-9397-08002B2CF9AE}" pid="8" name="MSIP_Label_46560c4e-ab80-4aaf-ab08-176459e4a32e_ContentBits">
    <vt:lpwstr>0</vt:lpwstr>
  </property>
  <property fmtid="{D5CDD505-2E9C-101B-9397-08002B2CF9AE}" pid="9" name="MSIP_Label_46560c4e-ab80-4aaf-ab08-176459e4a32e_Tag">
    <vt:lpwstr>50, 3, 0, 1</vt:lpwstr>
  </property>
</Properties>
</file>